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FCBF" w14:textId="77777777" w:rsidR="007729A8" w:rsidRDefault="007729A8">
      <w:pPr>
        <w:pStyle w:val="citacao"/>
      </w:pPr>
      <w:r>
        <w:t>Citacao</w:t>
      </w:r>
    </w:p>
    <w:p w14:paraId="4A68F5B7" w14:textId="77777777" w:rsidR="007729A8" w:rsidRDefault="007729A8">
      <w:pPr>
        <w:pStyle w:val="itemalinealetra"/>
      </w:pPr>
      <w:r>
        <w:t>Item_Alinea_Letra</w:t>
      </w:r>
    </w:p>
    <w:p w14:paraId="37A74E83" w14:textId="77777777" w:rsidR="007729A8" w:rsidRDefault="007729A8">
      <w:pPr>
        <w:pStyle w:val="itemincisoromano"/>
      </w:pPr>
      <w:r>
        <w:t>Item_Inciso_Romano</w:t>
      </w:r>
    </w:p>
    <w:p w14:paraId="287BDA0C" w14:textId="77777777" w:rsidR="007729A8" w:rsidRPr="007729A8" w:rsidRDefault="007729A8">
      <w:pPr>
        <w:pStyle w:val="itemnivel1"/>
        <w:rPr>
          <w:lang w:val="es-ES"/>
        </w:rPr>
      </w:pPr>
      <w:r w:rsidRPr="007729A8">
        <w:rPr>
          <w:lang w:val="es-ES"/>
        </w:rPr>
        <w:t>Item_Nivel1</w:t>
      </w:r>
    </w:p>
    <w:p w14:paraId="3268CBC3" w14:textId="77777777" w:rsidR="007729A8" w:rsidRPr="007729A8" w:rsidRDefault="007729A8">
      <w:pPr>
        <w:pStyle w:val="itemnivel2"/>
        <w:rPr>
          <w:lang w:val="es-ES"/>
        </w:rPr>
      </w:pPr>
      <w:r w:rsidRPr="007729A8">
        <w:rPr>
          <w:lang w:val="es-ES"/>
        </w:rPr>
        <w:t>Item_Nivel2</w:t>
      </w:r>
    </w:p>
    <w:p w14:paraId="795DC3AA" w14:textId="77777777" w:rsidR="007729A8" w:rsidRPr="007729A8" w:rsidRDefault="007729A8">
      <w:pPr>
        <w:pStyle w:val="itemnivel3"/>
        <w:rPr>
          <w:lang w:val="es-ES"/>
        </w:rPr>
      </w:pPr>
      <w:r w:rsidRPr="007729A8">
        <w:rPr>
          <w:lang w:val="es-ES"/>
        </w:rPr>
        <w:t>Item_Nivel3</w:t>
      </w:r>
    </w:p>
    <w:p w14:paraId="1D284A12" w14:textId="77777777" w:rsidR="007729A8" w:rsidRPr="007729A8" w:rsidRDefault="007729A8">
      <w:pPr>
        <w:pStyle w:val="itemnivel4"/>
        <w:rPr>
          <w:lang w:val="es-ES"/>
        </w:rPr>
      </w:pPr>
      <w:r w:rsidRPr="007729A8">
        <w:rPr>
          <w:lang w:val="es-ES"/>
        </w:rPr>
        <w:t>Item_Nivel4</w:t>
      </w:r>
    </w:p>
    <w:p w14:paraId="2DAE4B03" w14:textId="77777777" w:rsidR="007729A8" w:rsidRPr="007729A8" w:rsidRDefault="007729A8">
      <w:pPr>
        <w:pStyle w:val="itemnivel5"/>
        <w:rPr>
          <w:lang w:val="es-ES"/>
        </w:rPr>
      </w:pPr>
      <w:r w:rsidRPr="007729A8">
        <w:rPr>
          <w:lang w:val="es-ES"/>
        </w:rPr>
        <w:t>Item_Nivel5</w:t>
      </w:r>
    </w:p>
    <w:p w14:paraId="12808DF4" w14:textId="77777777" w:rsidR="007729A8" w:rsidRPr="007729A8" w:rsidRDefault="007729A8">
      <w:pPr>
        <w:pStyle w:val="itemnivel6"/>
        <w:rPr>
          <w:lang w:val="es-ES"/>
        </w:rPr>
      </w:pPr>
      <w:r w:rsidRPr="007729A8">
        <w:rPr>
          <w:lang w:val="es-ES"/>
        </w:rPr>
        <w:t>Item_Nivel6</w:t>
      </w:r>
    </w:p>
    <w:p w14:paraId="68D297A4" w14:textId="77777777" w:rsidR="007729A8" w:rsidRPr="007729A8" w:rsidRDefault="007729A8">
      <w:pPr>
        <w:pStyle w:val="paragrafonumeradonivel1"/>
        <w:rPr>
          <w:lang w:val="es-ES"/>
        </w:rPr>
      </w:pPr>
      <w:r w:rsidRPr="007729A8">
        <w:rPr>
          <w:lang w:val="es-ES"/>
        </w:rPr>
        <w:t>Paragrafo_Numerado_Nivel1</w:t>
      </w:r>
    </w:p>
    <w:p w14:paraId="72104BC9" w14:textId="77777777" w:rsidR="007729A8" w:rsidRPr="007729A8" w:rsidRDefault="007729A8">
      <w:pPr>
        <w:pStyle w:val="paragrafonumeradonivel2"/>
        <w:rPr>
          <w:lang w:val="es-ES"/>
        </w:rPr>
      </w:pPr>
      <w:r w:rsidRPr="007729A8">
        <w:rPr>
          <w:lang w:val="es-ES"/>
        </w:rPr>
        <w:t>Paragrafo_Numerado_Nivel2</w:t>
      </w:r>
    </w:p>
    <w:p w14:paraId="76385CB8" w14:textId="77777777" w:rsidR="007729A8" w:rsidRPr="007729A8" w:rsidRDefault="007729A8">
      <w:pPr>
        <w:pStyle w:val="paragrafonumeradonivel3"/>
        <w:rPr>
          <w:lang w:val="es-ES"/>
        </w:rPr>
      </w:pPr>
      <w:r w:rsidRPr="007729A8">
        <w:rPr>
          <w:lang w:val="es-ES"/>
        </w:rPr>
        <w:t>Paragrafo_Numerado_Nivel3</w:t>
      </w:r>
    </w:p>
    <w:p w14:paraId="6B4A050A" w14:textId="77777777" w:rsidR="007729A8" w:rsidRPr="007729A8" w:rsidRDefault="007729A8">
      <w:pPr>
        <w:pStyle w:val="paragrafonumeradonivel4"/>
        <w:rPr>
          <w:lang w:val="es-ES"/>
        </w:rPr>
      </w:pPr>
      <w:r w:rsidRPr="007729A8">
        <w:rPr>
          <w:lang w:val="es-ES"/>
        </w:rPr>
        <w:t>Paragrafo_Numerado_Nivel4</w:t>
      </w:r>
    </w:p>
    <w:p w14:paraId="11B036C3" w14:textId="77777777" w:rsidR="007729A8" w:rsidRDefault="007729A8">
      <w:pPr>
        <w:pStyle w:val="tabelatexto8centralizado"/>
      </w:pPr>
      <w:r>
        <w:t>Tabela_Texto_8_Centralizado</w:t>
      </w:r>
    </w:p>
    <w:p w14:paraId="3031A07F" w14:textId="77777777" w:rsidR="007729A8" w:rsidRDefault="007729A8">
      <w:pPr>
        <w:pStyle w:val="tabelatexto8direita"/>
      </w:pPr>
      <w:r>
        <w:t>Tabela_Texto_8_Direita</w:t>
      </w:r>
    </w:p>
    <w:p w14:paraId="7AE6F0D0" w14:textId="77777777" w:rsidR="007729A8" w:rsidRDefault="007729A8">
      <w:pPr>
        <w:pStyle w:val="tabelatexto8esquerda"/>
      </w:pPr>
      <w:r>
        <w:t>Tabela_Texto_8_Esquerda</w:t>
      </w:r>
    </w:p>
    <w:p w14:paraId="08B1631D" w14:textId="77777777" w:rsidR="007729A8" w:rsidRDefault="007729A8">
      <w:pPr>
        <w:pStyle w:val="tabelatextoalinhadodireita"/>
      </w:pPr>
      <w:r>
        <w:t>Tabela_Texto_Alinhado_Direita</w:t>
      </w:r>
    </w:p>
    <w:p w14:paraId="1833F347" w14:textId="77777777" w:rsidR="007729A8" w:rsidRDefault="007729A8">
      <w:pPr>
        <w:pStyle w:val="tabelatextoalinhadoesquerda"/>
      </w:pPr>
      <w:r>
        <w:t>Tabela_Texto_Alinhado_Esquerda</w:t>
      </w:r>
    </w:p>
    <w:p w14:paraId="1C08B6EC" w14:textId="77777777" w:rsidR="007729A8" w:rsidRDefault="007729A8">
      <w:pPr>
        <w:pStyle w:val="tabelatextocentralizado"/>
      </w:pPr>
      <w:r>
        <w:t>Tabela_Texto_Centralizado</w:t>
      </w:r>
    </w:p>
    <w:p w14:paraId="155E4431" w14:textId="77777777" w:rsidR="007729A8" w:rsidRDefault="007729A8">
      <w:pPr>
        <w:pStyle w:val="textoalinhadodireita"/>
      </w:pPr>
      <w:r>
        <w:t>Texto_Alinhado_Direita</w:t>
      </w:r>
    </w:p>
    <w:p w14:paraId="5C6AD814" w14:textId="77777777" w:rsidR="007729A8" w:rsidRDefault="007729A8">
      <w:pPr>
        <w:pStyle w:val="textoalinhadoesquerda"/>
      </w:pPr>
      <w:r>
        <w:t>Texto_Alinhado_Esquerda</w:t>
      </w:r>
    </w:p>
    <w:p w14:paraId="09F04DA9" w14:textId="77777777" w:rsidR="007729A8" w:rsidRDefault="007729A8">
      <w:pPr>
        <w:pStyle w:val="textoalinhadoesquerdaespacamentosimples"/>
      </w:pPr>
      <w:r>
        <w:t>Texto_Alinhado_Esquerda_Espacamento_Simples</w:t>
      </w:r>
    </w:p>
    <w:p w14:paraId="62E0106D" w14:textId="77777777" w:rsidR="007729A8" w:rsidRDefault="007729A8">
      <w:pPr>
        <w:pStyle w:val="textoalinhadoesquerdaespacamentosimplesmaiusc"/>
      </w:pPr>
      <w:r>
        <w:t>Texto_Alinhado_Esquerda_Espacamento_Simples_Maiusc</w:t>
      </w:r>
    </w:p>
    <w:p w14:paraId="48E3231A" w14:textId="77777777" w:rsidR="007729A8" w:rsidRDefault="007729A8">
      <w:pPr>
        <w:pStyle w:val="textocentralizado"/>
      </w:pPr>
      <w:r>
        <w:t>Texto_Centralizado</w:t>
      </w:r>
    </w:p>
    <w:p w14:paraId="4CC67FCD" w14:textId="77777777" w:rsidR="007729A8" w:rsidRDefault="007729A8">
      <w:pPr>
        <w:pStyle w:val="textocentralizadomaiusculas"/>
      </w:pPr>
      <w:r>
        <w:t>Texto_Centralizado_Maiusculas</w:t>
      </w:r>
    </w:p>
    <w:p w14:paraId="7621AFC4" w14:textId="77777777" w:rsidR="007729A8" w:rsidRDefault="007729A8">
      <w:pPr>
        <w:pStyle w:val="textocentralizadomaiusculasnegrito"/>
      </w:pPr>
      <w:r>
        <w:t>Texto_Centralizado_Maiusculas_Negrito</w:t>
      </w:r>
    </w:p>
    <w:p w14:paraId="0560D94F" w14:textId="77777777" w:rsidR="007729A8" w:rsidRDefault="007729A8">
      <w:pPr>
        <w:pStyle w:val="textoespacoduplorecuoprimeiralinha"/>
      </w:pPr>
      <w:r>
        <w:t>Texto_Espaco_Duplo_Recuo_Primeira_Linha</w:t>
      </w:r>
    </w:p>
    <w:p w14:paraId="6F7D5CC6" w14:textId="77777777" w:rsidR="007729A8" w:rsidRDefault="007729A8">
      <w:pPr>
        <w:pStyle w:val="textofundocinzamaiusculasnegrito"/>
      </w:pPr>
      <w:r>
        <w:t>Texto_Fundo_Cinza_Maiusculas_Negrito</w:t>
      </w:r>
    </w:p>
    <w:p w14:paraId="375D1729" w14:textId="77777777" w:rsidR="007729A8" w:rsidRDefault="007729A8">
      <w:pPr>
        <w:pStyle w:val="textofundocinzanegrito"/>
      </w:pPr>
      <w:r>
        <w:t>Texto_Fundo_Cinza_Negrito</w:t>
      </w:r>
    </w:p>
    <w:p w14:paraId="094E43DC" w14:textId="77777777" w:rsidR="007729A8" w:rsidRDefault="007729A8">
      <w:pPr>
        <w:pStyle w:val="textojustificado"/>
      </w:pPr>
      <w:r>
        <w:t>Texto_Justificado</w:t>
      </w:r>
    </w:p>
    <w:p w14:paraId="1A8DF8BC" w14:textId="77777777" w:rsidR="007729A8" w:rsidRDefault="007729A8">
      <w:pPr>
        <w:pStyle w:val="textojustificadomaiusculas"/>
      </w:pPr>
      <w:r>
        <w:t>Texto_Justificado_Maiusculas</w:t>
      </w:r>
    </w:p>
    <w:p w14:paraId="538C0569" w14:textId="77777777" w:rsidR="007729A8" w:rsidRDefault="007729A8">
      <w:pPr>
        <w:pStyle w:val="textojustificadorecuoprimeiralinha"/>
      </w:pPr>
      <w:r>
        <w:t>Texto_Justificado_Recuo_Primeira_Linha</w:t>
      </w:r>
    </w:p>
    <w:p w14:paraId="3DB86111" w14:textId="77777777" w:rsidR="007729A8" w:rsidRDefault="007729A8">
      <w:pPr>
        <w:pStyle w:val="textojustificadorecuoprimeiralinhaespsimples"/>
      </w:pPr>
      <w:r>
        <w:t>Texto_Justificado_Recuo_Primeira_Linha_Esp_Simples</w:t>
      </w:r>
    </w:p>
    <w:sectPr w:rsidR="007729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56"/>
    <w:rsid w:val="00273532"/>
    <w:rsid w:val="006A3156"/>
    <w:rsid w:val="007729A8"/>
    <w:rsid w:val="007E4B52"/>
    <w:rsid w:val="008D6B54"/>
    <w:rsid w:val="00B0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2D5049"/>
  <w15:chartTrackingRefBased/>
  <w15:docId w15:val="{D3E91E76-1E92-49DD-86BE-ABFB527A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itacao">
    <w:name w:val="citacao"/>
    <w:basedOn w:val="Normal"/>
    <w:pPr>
      <w:spacing w:before="80" w:after="80"/>
      <w:ind w:left="2400"/>
      <w:jc w:val="both"/>
    </w:pPr>
    <w:rPr>
      <w:rFonts w:ascii="Calibri" w:hAnsi="Calibri" w:cs="Calibri"/>
      <w:sz w:val="20"/>
      <w:szCs w:val="20"/>
    </w:rPr>
  </w:style>
  <w:style w:type="paragraph" w:customStyle="1" w:styleId="itemalinealetra">
    <w:name w:val="item_alinea_letra"/>
    <w:basedOn w:val="Normal"/>
    <w:pPr>
      <w:spacing w:before="120" w:after="120"/>
      <w:ind w:left="1800" w:right="120"/>
      <w:jc w:val="both"/>
    </w:pPr>
    <w:rPr>
      <w:rFonts w:ascii="Calibri" w:hAnsi="Calibri" w:cs="Calibri"/>
    </w:rPr>
  </w:style>
  <w:style w:type="paragraph" w:customStyle="1" w:styleId="itemincisoromano">
    <w:name w:val="item_inciso_romano"/>
    <w:basedOn w:val="Normal"/>
    <w:pPr>
      <w:spacing w:before="120" w:after="120"/>
      <w:ind w:left="1800" w:right="120"/>
      <w:jc w:val="both"/>
    </w:pPr>
    <w:rPr>
      <w:rFonts w:ascii="Calibri" w:hAnsi="Calibri" w:cs="Calibri"/>
    </w:rPr>
  </w:style>
  <w:style w:type="paragraph" w:customStyle="1" w:styleId="itemnivel1">
    <w:name w:val="item_nivel1"/>
    <w:basedOn w:val="Normal"/>
    <w:pPr>
      <w:shd w:val="clear" w:color="auto" w:fill="E6E6E6"/>
      <w:spacing w:before="120" w:after="120"/>
      <w:ind w:left="120" w:right="120"/>
      <w:jc w:val="both"/>
    </w:pPr>
    <w:rPr>
      <w:rFonts w:ascii="Calibri" w:hAnsi="Calibri" w:cs="Calibri"/>
      <w:b/>
      <w:bCs/>
      <w:caps/>
    </w:rPr>
  </w:style>
  <w:style w:type="paragraph" w:customStyle="1" w:styleId="itemnivel2">
    <w:name w:val="item_nivel2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itemnivel3">
    <w:name w:val="item_nivel3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itemnivel4">
    <w:name w:val="item_nivel4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itemnivel5">
    <w:name w:val="item_nivel5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itemnivel6">
    <w:name w:val="item_nivel6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paragrafonumeradonivel1">
    <w:name w:val="paragrafo_numerado_nivel1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paragrafonumeradonivel2">
    <w:name w:val="paragrafo_numerado_nivel2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paragrafonumeradonivel3">
    <w:name w:val="paragrafo_numerado_nivel3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paragrafonumeradonivel4">
    <w:name w:val="paragrafo_numerado_nivel4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tabelatexto8centralizado">
    <w:name w:val="tabela_texto_8_centralizado"/>
    <w:basedOn w:val="Normal"/>
    <w:pPr>
      <w:ind w:left="60" w:right="60"/>
      <w:jc w:val="center"/>
    </w:pPr>
    <w:rPr>
      <w:rFonts w:ascii="Calibri" w:hAnsi="Calibri" w:cs="Calibri"/>
      <w:sz w:val="16"/>
      <w:szCs w:val="16"/>
    </w:rPr>
  </w:style>
  <w:style w:type="paragraph" w:customStyle="1" w:styleId="tabelatexto8direita">
    <w:name w:val="tabela_texto_8_direita"/>
    <w:basedOn w:val="Normal"/>
    <w:pPr>
      <w:ind w:left="60" w:right="60"/>
      <w:jc w:val="right"/>
    </w:pPr>
    <w:rPr>
      <w:rFonts w:ascii="Calibri" w:hAnsi="Calibri" w:cs="Calibri"/>
      <w:sz w:val="16"/>
      <w:szCs w:val="16"/>
    </w:rPr>
  </w:style>
  <w:style w:type="paragraph" w:customStyle="1" w:styleId="tabelatexto8esquerda">
    <w:name w:val="tabela_texto_8_esquerda"/>
    <w:basedOn w:val="Normal"/>
    <w:pPr>
      <w:ind w:left="60" w:right="60"/>
    </w:pPr>
    <w:rPr>
      <w:rFonts w:ascii="Calibri" w:hAnsi="Calibri" w:cs="Calibri"/>
      <w:sz w:val="16"/>
      <w:szCs w:val="16"/>
    </w:rPr>
  </w:style>
  <w:style w:type="paragraph" w:customStyle="1" w:styleId="tabelatextoalinhadodireita">
    <w:name w:val="tabela_texto_alinhado_direita"/>
    <w:basedOn w:val="Normal"/>
    <w:pPr>
      <w:spacing w:before="120" w:after="120"/>
      <w:ind w:left="120" w:right="120"/>
      <w:jc w:val="right"/>
    </w:pPr>
    <w:rPr>
      <w:rFonts w:ascii="Calibri" w:hAnsi="Calibri" w:cs="Calibri"/>
    </w:rPr>
  </w:style>
  <w:style w:type="paragraph" w:customStyle="1" w:styleId="tabelatextoalinhadoesquerda">
    <w:name w:val="tabela_texto_alinhado_esquerda"/>
    <w:basedOn w:val="Normal"/>
    <w:pPr>
      <w:spacing w:before="120" w:after="120"/>
      <w:ind w:left="120" w:right="120"/>
    </w:pPr>
    <w:rPr>
      <w:rFonts w:ascii="Calibri" w:hAnsi="Calibri" w:cs="Calibri"/>
    </w:rPr>
  </w:style>
  <w:style w:type="paragraph" w:customStyle="1" w:styleId="tabelatextocentralizado">
    <w:name w:val="tabela_texto_centralizado"/>
    <w:basedOn w:val="Normal"/>
    <w:pPr>
      <w:spacing w:before="120" w:after="120"/>
      <w:ind w:left="120" w:right="120"/>
      <w:jc w:val="center"/>
    </w:pPr>
    <w:rPr>
      <w:rFonts w:ascii="Calibri" w:hAnsi="Calibri" w:cs="Calibri"/>
    </w:rPr>
  </w:style>
  <w:style w:type="paragraph" w:customStyle="1" w:styleId="textoalinhadodireita">
    <w:name w:val="texto_alinhado_direita"/>
    <w:basedOn w:val="Normal"/>
    <w:pPr>
      <w:spacing w:before="120" w:after="120"/>
      <w:ind w:left="120" w:right="120"/>
      <w:jc w:val="right"/>
    </w:pPr>
    <w:rPr>
      <w:rFonts w:ascii="Calibri" w:hAnsi="Calibri" w:cs="Calibri"/>
    </w:rPr>
  </w:style>
  <w:style w:type="paragraph" w:customStyle="1" w:styleId="textoalinhadoesquerda">
    <w:name w:val="texto_alinhado_esquerda"/>
    <w:basedOn w:val="Normal"/>
    <w:pPr>
      <w:spacing w:before="120" w:after="120"/>
      <w:ind w:left="120" w:right="120"/>
    </w:pPr>
    <w:rPr>
      <w:rFonts w:ascii="Calibri" w:hAnsi="Calibri" w:cs="Calibri"/>
    </w:rPr>
  </w:style>
  <w:style w:type="paragraph" w:customStyle="1" w:styleId="textoalinhadoesquerdaespacamentosimples">
    <w:name w:val="texto_alinhado_esquerda_espacamento_simples"/>
    <w:basedOn w:val="Normal"/>
    <w:rPr>
      <w:rFonts w:ascii="Calibri" w:hAnsi="Calibri" w:cs="Calibri"/>
    </w:rPr>
  </w:style>
  <w:style w:type="paragraph" w:customStyle="1" w:styleId="textoalinhadoesquerdaespacamentosimplesmaiusc">
    <w:name w:val="texto_alinhado_esquerda_espacamento_simples_maiusc"/>
    <w:basedOn w:val="Normal"/>
    <w:rPr>
      <w:rFonts w:ascii="Calibri" w:hAnsi="Calibri" w:cs="Calibri"/>
      <w:caps/>
    </w:rPr>
  </w:style>
  <w:style w:type="paragraph" w:customStyle="1" w:styleId="textocentralizado">
    <w:name w:val="texto_centralizado"/>
    <w:basedOn w:val="Normal"/>
    <w:pPr>
      <w:spacing w:before="120" w:after="120"/>
      <w:ind w:left="120" w:right="120"/>
      <w:jc w:val="center"/>
    </w:pPr>
    <w:rPr>
      <w:rFonts w:ascii="Calibri" w:hAnsi="Calibri" w:cs="Calibri"/>
    </w:rPr>
  </w:style>
  <w:style w:type="paragraph" w:customStyle="1" w:styleId="textocentralizadomaiusculas">
    <w:name w:val="texto_centralizado_maiusculas"/>
    <w:basedOn w:val="Normal"/>
    <w:pPr>
      <w:spacing w:before="100" w:beforeAutospacing="1" w:after="100" w:afterAutospacing="1"/>
      <w:jc w:val="center"/>
    </w:pPr>
    <w:rPr>
      <w:rFonts w:ascii="Calibri" w:hAnsi="Calibri" w:cs="Calibri"/>
      <w:caps/>
    </w:rPr>
  </w:style>
  <w:style w:type="paragraph" w:customStyle="1" w:styleId="textocentralizadomaiusculasnegrito">
    <w:name w:val="texto_centralizado_maiusculas_negrito"/>
    <w:basedOn w:val="Normal"/>
    <w:pPr>
      <w:spacing w:before="100" w:beforeAutospacing="1" w:after="100" w:afterAutospacing="1"/>
      <w:jc w:val="center"/>
    </w:pPr>
    <w:rPr>
      <w:rFonts w:ascii="Calibri" w:hAnsi="Calibri" w:cs="Calibri"/>
      <w:b/>
      <w:bCs/>
      <w:caps/>
    </w:rPr>
  </w:style>
  <w:style w:type="paragraph" w:customStyle="1" w:styleId="textoespacoduplorecuoprimeiralinha">
    <w:name w:val="texto_espaco_duplo_recuo_primeira_linha"/>
    <w:basedOn w:val="Normal"/>
    <w:pPr>
      <w:spacing w:before="120" w:after="120"/>
      <w:ind w:left="120" w:right="120" w:firstLine="1418"/>
      <w:jc w:val="both"/>
    </w:pPr>
    <w:rPr>
      <w:rFonts w:ascii="Calibri" w:hAnsi="Calibri" w:cs="Calibri"/>
      <w:b/>
      <w:bCs/>
      <w:spacing w:val="48"/>
    </w:rPr>
  </w:style>
  <w:style w:type="paragraph" w:customStyle="1" w:styleId="textofundocinzamaiusculasnegrito">
    <w:name w:val="texto_fundo_cinza_maiusculas_negrito"/>
    <w:basedOn w:val="Normal"/>
    <w:pPr>
      <w:shd w:val="clear" w:color="auto" w:fill="E6E6E6"/>
      <w:spacing w:before="120" w:after="120"/>
      <w:ind w:left="120" w:right="120"/>
      <w:jc w:val="both"/>
    </w:pPr>
    <w:rPr>
      <w:rFonts w:ascii="Calibri" w:hAnsi="Calibri" w:cs="Calibri"/>
      <w:b/>
      <w:bCs/>
      <w:caps/>
    </w:rPr>
  </w:style>
  <w:style w:type="paragraph" w:customStyle="1" w:styleId="textofundocinzanegrito">
    <w:name w:val="texto_fundo_cinza_negrito"/>
    <w:basedOn w:val="Normal"/>
    <w:pPr>
      <w:shd w:val="clear" w:color="auto" w:fill="E6E6E6"/>
      <w:spacing w:before="120" w:after="120"/>
      <w:ind w:left="120" w:right="120"/>
      <w:jc w:val="both"/>
    </w:pPr>
    <w:rPr>
      <w:rFonts w:ascii="Calibri" w:hAnsi="Calibri" w:cs="Calibri"/>
      <w:b/>
      <w:bCs/>
    </w:rPr>
  </w:style>
  <w:style w:type="paragraph" w:customStyle="1" w:styleId="textograndecentralizado">
    <w:name w:val="texto_grande_centralizado"/>
    <w:basedOn w:val="Normal"/>
    <w:pPr>
      <w:spacing w:before="120" w:after="120"/>
      <w:ind w:left="120" w:right="120"/>
      <w:jc w:val="center"/>
    </w:pPr>
    <w:rPr>
      <w:rFonts w:ascii="Calibri" w:hAnsi="Calibri" w:cs="Calibri"/>
      <w:sz w:val="32"/>
      <w:szCs w:val="32"/>
    </w:rPr>
  </w:style>
  <w:style w:type="paragraph" w:customStyle="1" w:styleId="textojustificado">
    <w:name w:val="texto_justificado"/>
    <w:basedOn w:val="Normal"/>
    <w:pPr>
      <w:spacing w:before="120" w:after="120"/>
      <w:ind w:left="120" w:right="120"/>
      <w:jc w:val="both"/>
    </w:pPr>
    <w:rPr>
      <w:rFonts w:ascii="Calibri" w:hAnsi="Calibri" w:cs="Calibri"/>
    </w:rPr>
  </w:style>
  <w:style w:type="paragraph" w:customStyle="1" w:styleId="textojustificadomaiusculas">
    <w:name w:val="texto_justificado_maiusculas"/>
    <w:basedOn w:val="Normal"/>
    <w:pPr>
      <w:spacing w:before="120" w:after="120"/>
      <w:ind w:left="120" w:right="120"/>
      <w:jc w:val="both"/>
    </w:pPr>
    <w:rPr>
      <w:rFonts w:ascii="Calibri" w:hAnsi="Calibri" w:cs="Calibri"/>
      <w:caps/>
    </w:rPr>
  </w:style>
  <w:style w:type="paragraph" w:customStyle="1" w:styleId="textojustificadorecuoprimeiralinha">
    <w:name w:val="texto_justificado_recuo_primeira_linha"/>
    <w:basedOn w:val="Normal"/>
    <w:pPr>
      <w:spacing w:before="120" w:after="120"/>
      <w:ind w:left="120" w:right="120" w:firstLine="1418"/>
      <w:jc w:val="both"/>
    </w:pPr>
    <w:rPr>
      <w:rFonts w:ascii="Calibri" w:hAnsi="Calibri" w:cs="Calibri"/>
    </w:rPr>
  </w:style>
  <w:style w:type="paragraph" w:customStyle="1" w:styleId="textojustificadorecuoprimeiralinhaespsimples">
    <w:name w:val="texto_justificado_recuo_primeira_linha_esp_simples"/>
    <w:basedOn w:val="Normal"/>
    <w:pPr>
      <w:ind w:left="120" w:firstLine="1418"/>
      <w:jc w:val="both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wert\OneDrive\Desktop\Estilos_SE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81B51-9664-4F61-AE68-D41A08312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Estilos_SEI</Template>
  <TotalTime>1</TotalTime>
  <Pages>1</Pages>
  <Words>33</Words>
  <Characters>819</Characters>
  <Application>Microsoft Office Word</Application>
  <DocSecurity>0</DocSecurity>
  <Lines>33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Ewerton Costadelle</dc:creator>
  <cp:keywords/>
  <dc:description/>
  <cp:lastModifiedBy>Ewerton Costadelle</cp:lastModifiedBy>
  <cp:revision>2</cp:revision>
  <dcterms:created xsi:type="dcterms:W3CDTF">2026-03-03T16:44:00Z</dcterms:created>
  <dcterms:modified xsi:type="dcterms:W3CDTF">2026-03-03T16:45:00Z</dcterms:modified>
</cp:coreProperties>
</file>